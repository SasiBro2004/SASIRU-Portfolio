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30FCB6" w14:textId="77777777" w:rsidR="00903513" w:rsidRDefault="00903513"/>
    <w:p w14:paraId="4847F783" w14:textId="6B4BE249" w:rsidR="00903513" w:rsidRDefault="00221624" w:rsidP="00221624">
      <w:pPr>
        <w:tabs>
          <w:tab w:val="center" w:pos="54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34FB96" wp14:editId="3B04759C">
                <wp:simplePos x="0" y="0"/>
                <wp:positionH relativeFrom="column">
                  <wp:posOffset>2984500</wp:posOffset>
                </wp:positionH>
                <wp:positionV relativeFrom="paragraph">
                  <wp:posOffset>170815</wp:posOffset>
                </wp:positionV>
                <wp:extent cx="3886200" cy="1282700"/>
                <wp:effectExtent l="0" t="0" r="19050" b="12700"/>
                <wp:wrapNone/>
                <wp:docPr id="189091626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1282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211A25" w14:textId="71DA7B41" w:rsidR="00221624" w:rsidRPr="00221624" w:rsidRDefault="00221624">
                            <w:pPr>
                              <w:rPr>
                                <w:rFonts w:ascii="Times New Roman" w:hAnsi="Times New Roman" w:cs="Times New Roman"/>
                                <w:sz w:val="52"/>
                                <w:szCs w:val="52"/>
                              </w:rPr>
                            </w:pPr>
                            <w:r w:rsidRPr="00221624">
                              <w:rPr>
                                <w:rFonts w:ascii="Times New Roman" w:hAnsi="Times New Roman" w:cs="Times New Roman"/>
                                <w:sz w:val="52"/>
                                <w:szCs w:val="52"/>
                              </w:rPr>
                              <w:t>KALUTHANTHIRIGE SASIRU NETHWAN PEIRIS GOONATILLEKE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34FB9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35pt;margin-top:13.45pt;width:306pt;height:10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" fillcolor="white [3201]" strokeweight=".5pt">
                <v:textbox>
                  <w:txbxContent>
                    <w:p w14:paraId="5B211A25" w14:textId="71DA7B41" w:rsidR="00221624" w:rsidRPr="00221624" w:rsidRDefault="00221624">
                      <w:pPr>
                        <w:rPr>
                          <w:rFonts w:ascii="Times New Roman" w:hAnsi="Times New Roman" w:cs="Times New Roman"/>
                          <w:sz w:val="52"/>
                          <w:szCs w:val="52"/>
                        </w:rPr>
                      </w:pPr>
                      <w:r w:rsidRPr="00221624">
                        <w:rPr>
                          <w:rFonts w:ascii="Times New Roman" w:hAnsi="Times New Roman" w:cs="Times New Roman"/>
                          <w:sz w:val="52"/>
                          <w:szCs w:val="52"/>
                        </w:rPr>
                        <w:t>KALUTHANTHIRIGE SASIRU NETHWAN PEIRIS GOONATILLEKE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607B914" wp14:editId="51540EC7">
                <wp:extent cx="1727200" cy="1568450"/>
                <wp:effectExtent l="19050" t="19050" r="44450" b="31750"/>
                <wp:docPr id="2" name="Oval 2" title="Professional Headshot of Ma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1568450"/>
                        </a:xfrm>
                        <a:prstGeom prst="ellipse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4412" t="-4932" r="-5882" b="-19867"/>
                          </a:stretch>
                        </a:blipFill>
                        <a:ln w="635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FE7452" w14:textId="77777777" w:rsidR="00221624" w:rsidRPr="00967D64" w:rsidRDefault="00221624" w:rsidP="00221624">
                            <w:pPr>
                              <w:jc w:val="center"/>
                              <w:rPr>
                                <w:color w:val="00204F"/>
                              </w:rPr>
                            </w:pPr>
                          </w:p>
                          <w:p w14:paraId="20C7D252" w14:textId="77777777" w:rsidR="00221624" w:rsidRDefault="002216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607B914" id="Oval 2" o:spid="_x0000_s1027" alt="Title: Professional Headshot of Man" style="width:136pt;height:1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" strokecolor="#94b6d2 [3204]" strokeweight="5pt">
                <v:fill r:id="rId8" o:title="" recolor="t" rotate="t" type="frame"/>
                <v:stroke joinstyle="miter"/>
                <v:textbox>
                  <w:txbxContent>
                    <w:p w14:paraId="5DFE7452" w14:textId="77777777" w:rsidR="00221624" w:rsidRPr="00967D64" w:rsidRDefault="00221624" w:rsidP="00221624">
                      <w:pPr>
                        <w:jc w:val="center"/>
                        <w:rPr>
                          <w:color w:val="00204F"/>
                        </w:rPr>
                      </w:pPr>
                    </w:p>
                    <w:p w14:paraId="20C7D252" w14:textId="77777777" w:rsidR="00221624" w:rsidRDefault="00221624"/>
                  </w:txbxContent>
                </v:textbox>
                <w10:anchorlock/>
              </v:oval>
            </w:pict>
          </mc:Fallback>
        </mc:AlternateContent>
      </w:r>
      <w:r>
        <w:tab/>
      </w:r>
    </w:p>
    <w:tbl>
      <w:tblPr>
        <w:tblW w:w="1096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850"/>
        <w:gridCol w:w="720"/>
        <w:gridCol w:w="6390"/>
      </w:tblGrid>
      <w:tr w:rsidR="00903513" w14:paraId="59643604" w14:textId="77777777" w:rsidTr="00F31A60">
        <w:trPr>
          <w:trHeight w:val="4410"/>
        </w:trPr>
        <w:tc>
          <w:tcPr>
            <w:tcW w:w="3850" w:type="dxa"/>
            <w:vAlign w:val="bottom"/>
          </w:tcPr>
          <w:p w14:paraId="708128BA" w14:textId="67199A47" w:rsidR="00903513" w:rsidRDefault="00903513" w:rsidP="00903513">
            <w:pPr>
              <w:tabs>
                <w:tab w:val="left" w:pos="990"/>
              </w:tabs>
            </w:pPr>
          </w:p>
          <w:p w14:paraId="0D02C6C3" w14:textId="48C94514" w:rsidR="000A24D5" w:rsidRPr="00967D64" w:rsidRDefault="000A24D5" w:rsidP="000A24D5">
            <w:pPr>
              <w:pStyle w:val="Heading3"/>
              <w:rPr>
                <w:color w:val="00204F"/>
              </w:rPr>
            </w:pPr>
            <w:r w:rsidRPr="00967D64">
              <w:rPr>
                <w:color w:val="00204F"/>
              </w:rPr>
              <w:t>pERSONAL INFO</w:t>
            </w:r>
          </w:p>
          <w:sdt>
            <w:sdtPr>
              <w:rPr>
                <w:b/>
                <w:bCs/>
                <w:sz w:val="22"/>
              </w:rPr>
              <w:id w:val="1045254935"/>
              <w:placeholder>
                <w:docPart w:val="5120A7A5747847D39FB194811C1E7179"/>
              </w:placeholder>
              <w:temporary/>
              <w:showingPlcHdr/>
              <w15:appearance w15:val="hidden"/>
            </w:sdtPr>
            <w:sdtEndPr/>
            <w:sdtContent>
              <w:p w14:paraId="3E8FE2EF" w14:textId="77777777" w:rsidR="000A24D5" w:rsidRPr="00ED63E6" w:rsidRDefault="000A24D5" w:rsidP="000A24D5">
                <w:pPr>
                  <w:rPr>
                    <w:b/>
                    <w:bCs/>
                    <w:sz w:val="22"/>
                  </w:rPr>
                </w:pPr>
                <w:r w:rsidRPr="00ED63E6">
                  <w:rPr>
                    <w:b/>
                    <w:bCs/>
                    <w:sz w:val="22"/>
                  </w:rPr>
                  <w:t>PHONE:</w:t>
                </w:r>
              </w:p>
            </w:sdtContent>
          </w:sdt>
          <w:p w14:paraId="3101B83A" w14:textId="77777777" w:rsidR="000A24D5" w:rsidRDefault="000A24D5" w:rsidP="000A24D5">
            <w:r w:rsidRPr="00967D64">
              <w:rPr>
                <w:sz w:val="22"/>
              </w:rPr>
              <w:t>0762146272</w:t>
            </w:r>
          </w:p>
          <w:p w14:paraId="2A0554E6" w14:textId="77777777" w:rsidR="000A24D5" w:rsidRDefault="000A24D5" w:rsidP="000A24D5"/>
          <w:sdt>
            <w:sdtPr>
              <w:rPr>
                <w:b/>
                <w:bCs/>
                <w:sz w:val="22"/>
              </w:rPr>
              <w:id w:val="-196076480"/>
              <w:placeholder>
                <w:docPart w:val="BC00309483AF44A5A7F33E617A73727E"/>
              </w:placeholder>
              <w:temporary/>
              <w:showingPlcHdr/>
              <w15:appearance w15:val="hidden"/>
            </w:sdtPr>
            <w:sdtEndPr/>
            <w:sdtContent>
              <w:p w14:paraId="2996CE81" w14:textId="77777777" w:rsidR="000A24D5" w:rsidRPr="00ED63E6" w:rsidRDefault="000A24D5" w:rsidP="000A24D5">
                <w:pPr>
                  <w:rPr>
                    <w:b/>
                    <w:bCs/>
                    <w:sz w:val="22"/>
                  </w:rPr>
                </w:pPr>
                <w:r w:rsidRPr="00ED63E6">
                  <w:rPr>
                    <w:b/>
                    <w:bCs/>
                    <w:sz w:val="22"/>
                  </w:rPr>
                  <w:t>EMAIL:</w:t>
                </w:r>
              </w:p>
            </w:sdtContent>
          </w:sdt>
          <w:p w14:paraId="197CE144" w14:textId="1EA7461F" w:rsidR="000A24D5" w:rsidRPr="00E4381A" w:rsidRDefault="000A24D5" w:rsidP="000A24D5">
            <w:pPr>
              <w:rPr>
                <w:rStyle w:val="Hyperlink"/>
              </w:rPr>
            </w:pPr>
            <w:hyperlink r:id="rId9" w:history="1">
              <w:r w:rsidRPr="00F6222F">
                <w:rPr>
                  <w:rStyle w:val="Hyperlink"/>
                  <w:sz w:val="22"/>
                </w:rPr>
                <w:t>sasirugoonatilleke@gmail.com</w:t>
              </w:r>
            </w:hyperlink>
          </w:p>
          <w:p w14:paraId="66DA9C3B" w14:textId="77777777" w:rsidR="000A24D5" w:rsidRDefault="000A24D5" w:rsidP="000A24D5">
            <w:pPr>
              <w:rPr>
                <w:sz w:val="22"/>
              </w:rPr>
            </w:pPr>
          </w:p>
          <w:p w14:paraId="6BA87BEA" w14:textId="77777777" w:rsidR="000A24D5" w:rsidRPr="00ED63E6" w:rsidRDefault="000A24D5" w:rsidP="000A24D5">
            <w:pPr>
              <w:rPr>
                <w:b/>
                <w:bCs/>
                <w:sz w:val="22"/>
              </w:rPr>
            </w:pPr>
            <w:r w:rsidRPr="00ED63E6">
              <w:rPr>
                <w:b/>
                <w:bCs/>
                <w:sz w:val="22"/>
              </w:rPr>
              <w:t>Address :</w:t>
            </w:r>
          </w:p>
          <w:p w14:paraId="7D85737F" w14:textId="39A6C335" w:rsidR="00903513" w:rsidRDefault="000A24D5" w:rsidP="000A24D5">
            <w:pPr>
              <w:tabs>
                <w:tab w:val="left" w:pos="990"/>
              </w:tabs>
              <w:rPr>
                <w:sz w:val="22"/>
              </w:rPr>
            </w:pPr>
            <w:r>
              <w:rPr>
                <w:sz w:val="22"/>
              </w:rPr>
              <w:t>358, Pepiliyana Mawatha, Nugegoda, 10350, Sri Lanka</w:t>
            </w:r>
          </w:p>
          <w:p w14:paraId="07A93F23" w14:textId="77777777" w:rsidR="000A24D5" w:rsidRDefault="000A24D5" w:rsidP="000A24D5">
            <w:pPr>
              <w:tabs>
                <w:tab w:val="left" w:pos="990"/>
              </w:tabs>
              <w:rPr>
                <w:sz w:val="22"/>
              </w:rPr>
            </w:pPr>
          </w:p>
          <w:p w14:paraId="48A9FF12" w14:textId="77777777" w:rsidR="000A24D5" w:rsidRPr="00ED63E6" w:rsidRDefault="000A24D5" w:rsidP="000A24D5">
            <w:pPr>
              <w:rPr>
                <w:b/>
                <w:bCs/>
                <w:sz w:val="22"/>
              </w:rPr>
            </w:pPr>
            <w:r w:rsidRPr="00ED63E6">
              <w:rPr>
                <w:b/>
                <w:bCs/>
                <w:sz w:val="22"/>
              </w:rPr>
              <w:t>ID No :</w:t>
            </w:r>
          </w:p>
          <w:p w14:paraId="3CAB379F" w14:textId="77777777" w:rsidR="000A24D5" w:rsidRDefault="000A24D5" w:rsidP="000A24D5">
            <w:pPr>
              <w:rPr>
                <w:sz w:val="22"/>
              </w:rPr>
            </w:pPr>
            <w:r>
              <w:rPr>
                <w:sz w:val="22"/>
              </w:rPr>
              <w:t>200424500184</w:t>
            </w:r>
          </w:p>
          <w:p w14:paraId="0F819FB0" w14:textId="77777777" w:rsidR="000A24D5" w:rsidRDefault="000A24D5" w:rsidP="000A24D5">
            <w:pPr>
              <w:rPr>
                <w:sz w:val="22"/>
              </w:rPr>
            </w:pPr>
          </w:p>
          <w:p w14:paraId="7AD7DD01" w14:textId="77777777" w:rsidR="000A24D5" w:rsidRPr="00ED63E6" w:rsidRDefault="000A24D5" w:rsidP="000A24D5">
            <w:pPr>
              <w:rPr>
                <w:b/>
                <w:bCs/>
                <w:sz w:val="22"/>
              </w:rPr>
            </w:pPr>
            <w:r w:rsidRPr="00ED63E6">
              <w:rPr>
                <w:b/>
                <w:bCs/>
                <w:sz w:val="22"/>
              </w:rPr>
              <w:t>Nationality :</w:t>
            </w:r>
          </w:p>
          <w:p w14:paraId="464666CD" w14:textId="77777777" w:rsidR="000A24D5" w:rsidRDefault="000A24D5" w:rsidP="000A24D5">
            <w:pPr>
              <w:rPr>
                <w:sz w:val="22"/>
              </w:rPr>
            </w:pPr>
            <w:r>
              <w:rPr>
                <w:sz w:val="22"/>
              </w:rPr>
              <w:t>Sri Lankan</w:t>
            </w:r>
          </w:p>
          <w:p w14:paraId="15E28EA2" w14:textId="77777777" w:rsidR="000A24D5" w:rsidRDefault="000A24D5" w:rsidP="000A24D5">
            <w:pPr>
              <w:rPr>
                <w:sz w:val="22"/>
              </w:rPr>
            </w:pPr>
          </w:p>
          <w:p w14:paraId="2F868D42" w14:textId="77777777" w:rsidR="000A24D5" w:rsidRPr="00ED63E6" w:rsidRDefault="000A24D5" w:rsidP="000A24D5">
            <w:pPr>
              <w:rPr>
                <w:b/>
                <w:bCs/>
                <w:sz w:val="22"/>
              </w:rPr>
            </w:pPr>
            <w:r w:rsidRPr="00ED63E6">
              <w:rPr>
                <w:b/>
                <w:bCs/>
                <w:sz w:val="22"/>
              </w:rPr>
              <w:t>Date of Birth :</w:t>
            </w:r>
          </w:p>
          <w:p w14:paraId="57E5DD7D" w14:textId="77777777" w:rsidR="000A24D5" w:rsidRDefault="000A24D5" w:rsidP="000A24D5">
            <w:pPr>
              <w:rPr>
                <w:sz w:val="22"/>
              </w:rPr>
            </w:pPr>
            <w:r>
              <w:rPr>
                <w:sz w:val="22"/>
              </w:rPr>
              <w:t>01.09.2004</w:t>
            </w:r>
          </w:p>
          <w:p w14:paraId="30ECEE33" w14:textId="77777777" w:rsidR="000A24D5" w:rsidRDefault="000A24D5" w:rsidP="000A24D5">
            <w:pPr>
              <w:rPr>
                <w:sz w:val="22"/>
              </w:rPr>
            </w:pPr>
          </w:p>
          <w:p w14:paraId="648A657B" w14:textId="77777777" w:rsidR="000A24D5" w:rsidRDefault="000A24D5" w:rsidP="000A24D5">
            <w:pPr>
              <w:rPr>
                <w:sz w:val="22"/>
              </w:rPr>
            </w:pPr>
          </w:p>
          <w:p w14:paraId="1692CB60" w14:textId="77777777" w:rsidR="000A24D5" w:rsidRDefault="000A24D5" w:rsidP="000A24D5">
            <w:pPr>
              <w:rPr>
                <w:sz w:val="22"/>
              </w:rPr>
            </w:pPr>
          </w:p>
          <w:p w14:paraId="36300CFF" w14:textId="77777777" w:rsidR="000A24D5" w:rsidRDefault="000A24D5" w:rsidP="000A24D5">
            <w:pPr>
              <w:pStyle w:val="Heading3"/>
              <w:rPr>
                <w:color w:val="00204F"/>
              </w:rPr>
            </w:pPr>
            <w:r>
              <w:rPr>
                <w:color w:val="00204F"/>
              </w:rPr>
              <w:t>skills</w:t>
            </w:r>
          </w:p>
          <w:p w14:paraId="6C6F5459" w14:textId="77777777" w:rsidR="000A24D5" w:rsidRPr="00C36A11" w:rsidRDefault="000A24D5" w:rsidP="000A24D5">
            <w:pPr>
              <w:rPr>
                <w:sz w:val="22"/>
              </w:rPr>
            </w:pPr>
            <w:r w:rsidRPr="00C36A11">
              <w:rPr>
                <w:sz w:val="22"/>
              </w:rPr>
              <w:sym w:font="Wingdings" w:char="F059"/>
            </w:r>
            <w:r w:rsidRPr="00C36A11">
              <w:rPr>
                <w:sz w:val="22"/>
              </w:rPr>
              <w:t xml:space="preserve"> </w:t>
            </w:r>
            <w:r>
              <w:rPr>
                <w:sz w:val="22"/>
              </w:rPr>
              <w:t>Scientific Writing</w:t>
            </w:r>
          </w:p>
          <w:p w14:paraId="0603BFA4" w14:textId="77777777" w:rsidR="000A24D5" w:rsidRPr="00C36A11" w:rsidRDefault="000A24D5" w:rsidP="000A24D5">
            <w:pPr>
              <w:rPr>
                <w:sz w:val="22"/>
              </w:rPr>
            </w:pPr>
            <w:r w:rsidRPr="00C36A11">
              <w:rPr>
                <w:sz w:val="22"/>
              </w:rPr>
              <w:sym w:font="Wingdings" w:char="F059"/>
            </w:r>
            <w:r w:rsidRPr="00C36A11">
              <w:rPr>
                <w:sz w:val="22"/>
              </w:rPr>
              <w:t xml:space="preserve"> Teamwork</w:t>
            </w:r>
          </w:p>
          <w:p w14:paraId="58DB99DE" w14:textId="77777777" w:rsidR="000A24D5" w:rsidRPr="00C36A11" w:rsidRDefault="000A24D5" w:rsidP="000A24D5">
            <w:pPr>
              <w:rPr>
                <w:sz w:val="22"/>
              </w:rPr>
            </w:pPr>
            <w:r w:rsidRPr="00C36A11">
              <w:rPr>
                <w:sz w:val="22"/>
              </w:rPr>
              <w:sym w:font="Wingdings" w:char="F059"/>
            </w:r>
            <w:r w:rsidRPr="00C36A11">
              <w:rPr>
                <w:sz w:val="22"/>
              </w:rPr>
              <w:t xml:space="preserve"> </w:t>
            </w:r>
            <w:r>
              <w:rPr>
                <w:sz w:val="22"/>
              </w:rPr>
              <w:t>Research Experience</w:t>
            </w:r>
          </w:p>
          <w:p w14:paraId="7BAAC8B0" w14:textId="77777777" w:rsidR="000A24D5" w:rsidRPr="00C36A11" w:rsidRDefault="000A24D5" w:rsidP="000A24D5">
            <w:pPr>
              <w:rPr>
                <w:sz w:val="22"/>
              </w:rPr>
            </w:pPr>
            <w:r w:rsidRPr="00C36A11">
              <w:rPr>
                <w:sz w:val="22"/>
              </w:rPr>
              <w:sym w:font="Wingdings" w:char="F059"/>
            </w:r>
            <w:r w:rsidRPr="00C36A11">
              <w:rPr>
                <w:sz w:val="22"/>
              </w:rPr>
              <w:t xml:space="preserve"> Leadership</w:t>
            </w:r>
          </w:p>
          <w:p w14:paraId="081C0673" w14:textId="61E20F7B" w:rsidR="000A24D5" w:rsidRDefault="000A24D5" w:rsidP="000A24D5">
            <w:pPr>
              <w:rPr>
                <w:sz w:val="22"/>
              </w:rPr>
            </w:pPr>
            <w:r w:rsidRPr="00C36A11">
              <w:rPr>
                <w:sz w:val="22"/>
              </w:rPr>
              <w:sym w:font="Wingdings" w:char="F059"/>
            </w:r>
            <w:r w:rsidRPr="00C36A11">
              <w:rPr>
                <w:sz w:val="22"/>
              </w:rPr>
              <w:t xml:space="preserve"> Effective Communication</w:t>
            </w:r>
          </w:p>
          <w:p w14:paraId="13F8BE52" w14:textId="77777777" w:rsidR="000A24D5" w:rsidRDefault="000A24D5" w:rsidP="000A24D5">
            <w:pPr>
              <w:tabs>
                <w:tab w:val="left" w:pos="990"/>
              </w:tabs>
            </w:pPr>
          </w:p>
          <w:p w14:paraId="6AC7DEDF" w14:textId="77777777" w:rsidR="00903513" w:rsidRDefault="00903513" w:rsidP="00903513">
            <w:pPr>
              <w:tabs>
                <w:tab w:val="left" w:pos="990"/>
              </w:tabs>
            </w:pPr>
          </w:p>
          <w:p w14:paraId="63AD7F12" w14:textId="77777777" w:rsidR="00903513" w:rsidRDefault="00903513" w:rsidP="00903513">
            <w:pPr>
              <w:tabs>
                <w:tab w:val="left" w:pos="990"/>
              </w:tabs>
            </w:pPr>
          </w:p>
          <w:p w14:paraId="5E3957B9" w14:textId="77777777" w:rsidR="00903513" w:rsidRDefault="00903513" w:rsidP="00903513">
            <w:pPr>
              <w:tabs>
                <w:tab w:val="left" w:pos="990"/>
              </w:tabs>
            </w:pPr>
          </w:p>
          <w:p w14:paraId="37BEB574" w14:textId="77777777" w:rsidR="00903513" w:rsidRDefault="00903513" w:rsidP="00903513">
            <w:pPr>
              <w:tabs>
                <w:tab w:val="left" w:pos="990"/>
              </w:tabs>
            </w:pPr>
          </w:p>
          <w:p w14:paraId="1492F146" w14:textId="77777777" w:rsidR="00903513" w:rsidRDefault="00903513" w:rsidP="00903513">
            <w:pPr>
              <w:tabs>
                <w:tab w:val="left" w:pos="990"/>
              </w:tabs>
            </w:pPr>
          </w:p>
          <w:p w14:paraId="57081371" w14:textId="77777777" w:rsidR="00903513" w:rsidRDefault="00903513" w:rsidP="00903513">
            <w:pPr>
              <w:tabs>
                <w:tab w:val="left" w:pos="990"/>
              </w:tabs>
            </w:pPr>
          </w:p>
          <w:p w14:paraId="5B84132D" w14:textId="77777777" w:rsidR="00903513" w:rsidRDefault="00903513" w:rsidP="00903513">
            <w:pPr>
              <w:tabs>
                <w:tab w:val="left" w:pos="990"/>
              </w:tabs>
            </w:pPr>
          </w:p>
          <w:p w14:paraId="66284754" w14:textId="77777777" w:rsidR="00903513" w:rsidRDefault="00903513" w:rsidP="00903513">
            <w:pPr>
              <w:tabs>
                <w:tab w:val="left" w:pos="990"/>
              </w:tabs>
            </w:pPr>
          </w:p>
          <w:p w14:paraId="276FC7CC" w14:textId="77777777" w:rsidR="00903513" w:rsidRDefault="00903513" w:rsidP="00903513">
            <w:pPr>
              <w:tabs>
                <w:tab w:val="left" w:pos="990"/>
              </w:tabs>
            </w:pPr>
          </w:p>
          <w:p w14:paraId="604B282C" w14:textId="77777777" w:rsidR="00903513" w:rsidRDefault="00903513" w:rsidP="00903513">
            <w:pPr>
              <w:tabs>
                <w:tab w:val="left" w:pos="990"/>
              </w:tabs>
            </w:pPr>
          </w:p>
          <w:p w14:paraId="482D300B" w14:textId="77777777" w:rsidR="00903513" w:rsidRDefault="00903513" w:rsidP="00903513">
            <w:pPr>
              <w:tabs>
                <w:tab w:val="left" w:pos="990"/>
              </w:tabs>
            </w:pPr>
          </w:p>
          <w:p w14:paraId="6CA90842" w14:textId="77777777" w:rsidR="00903513" w:rsidRDefault="00903513" w:rsidP="00903513">
            <w:pPr>
              <w:tabs>
                <w:tab w:val="left" w:pos="990"/>
              </w:tabs>
            </w:pPr>
          </w:p>
          <w:p w14:paraId="18107DDD" w14:textId="6D8D7F10" w:rsidR="000A24D5" w:rsidRDefault="000A24D5" w:rsidP="000A24D5">
            <w:pPr>
              <w:pStyle w:val="Heading3"/>
              <w:tabs>
                <w:tab w:val="left" w:pos="4550"/>
              </w:tabs>
              <w:rPr>
                <w:color w:val="00204F"/>
                <w:sz w:val="22"/>
                <w:szCs w:val="22"/>
              </w:rPr>
            </w:pPr>
            <w:r>
              <w:rPr>
                <w:color w:val="00204F"/>
              </w:rPr>
              <w:t>courses</w:t>
            </w:r>
          </w:p>
          <w:p w14:paraId="61D06534" w14:textId="1668C362" w:rsidR="000A24D5" w:rsidRPr="000A24D5" w:rsidRDefault="000A24D5" w:rsidP="000A24D5">
            <w:pPr>
              <w:pStyle w:val="ListParagraph"/>
              <w:numPr>
                <w:ilvl w:val="0"/>
                <w:numId w:val="7"/>
              </w:numPr>
              <w:rPr>
                <w:b/>
                <w:bCs/>
                <w:sz w:val="22"/>
              </w:rPr>
            </w:pPr>
            <w:r w:rsidRPr="000A24D5">
              <w:rPr>
                <w:sz w:val="22"/>
              </w:rPr>
              <w:t>Pre Intermediate Level</w:t>
            </w:r>
          </w:p>
          <w:p w14:paraId="3ACD9B07" w14:textId="77777777" w:rsidR="000A24D5" w:rsidRDefault="000A24D5" w:rsidP="000A24D5">
            <w:pPr>
              <w:pStyle w:val="ListParagraph"/>
              <w:rPr>
                <w:sz w:val="22"/>
              </w:rPr>
            </w:pPr>
            <w:r>
              <w:rPr>
                <w:sz w:val="22"/>
              </w:rPr>
              <w:t xml:space="preserve">in </w:t>
            </w:r>
            <w:r w:rsidRPr="000642A9">
              <w:rPr>
                <w:b/>
                <w:bCs/>
                <w:sz w:val="22"/>
              </w:rPr>
              <w:t>Brithish Council</w:t>
            </w:r>
            <w:r>
              <w:rPr>
                <w:sz w:val="22"/>
              </w:rPr>
              <w:t xml:space="preserve"> </w:t>
            </w:r>
          </w:p>
          <w:p w14:paraId="1CE74E3B" w14:textId="77777777" w:rsidR="000A24D5" w:rsidRDefault="000A24D5" w:rsidP="000A24D5">
            <w:pPr>
              <w:pStyle w:val="ListParagraph"/>
              <w:rPr>
                <w:sz w:val="22"/>
              </w:rPr>
            </w:pPr>
          </w:p>
          <w:p w14:paraId="445BF340" w14:textId="7CC140FE" w:rsidR="000A24D5" w:rsidRDefault="000A24D5" w:rsidP="000A24D5">
            <w:pPr>
              <w:pStyle w:val="ListParagraph"/>
              <w:numPr>
                <w:ilvl w:val="0"/>
                <w:numId w:val="2"/>
              </w:numPr>
              <w:rPr>
                <w:sz w:val="22"/>
              </w:rPr>
            </w:pPr>
            <w:r>
              <w:rPr>
                <w:sz w:val="22"/>
              </w:rPr>
              <w:t xml:space="preserve">Diploma in Computer </w:t>
            </w:r>
          </w:p>
          <w:p w14:paraId="168FAEE0" w14:textId="77777777" w:rsidR="000A24D5" w:rsidRDefault="000A24D5" w:rsidP="000A24D5">
            <w:pPr>
              <w:pStyle w:val="ListParagraph"/>
              <w:rPr>
                <w:sz w:val="22"/>
              </w:rPr>
            </w:pPr>
            <w:r>
              <w:rPr>
                <w:sz w:val="22"/>
              </w:rPr>
              <w:t>Studies,</w:t>
            </w:r>
          </w:p>
          <w:p w14:paraId="21348BF0" w14:textId="77777777" w:rsidR="000A24D5" w:rsidRPr="000642A9" w:rsidRDefault="000A24D5" w:rsidP="000A24D5">
            <w:pPr>
              <w:pStyle w:val="ListParagraph"/>
              <w:rPr>
                <w:b/>
                <w:bCs/>
                <w:sz w:val="22"/>
              </w:rPr>
            </w:pPr>
            <w:r w:rsidRPr="000642A9">
              <w:rPr>
                <w:b/>
                <w:bCs/>
                <w:sz w:val="22"/>
              </w:rPr>
              <w:t>Siksil Institute of Business and</w:t>
            </w:r>
          </w:p>
          <w:p w14:paraId="312679D2" w14:textId="77777777" w:rsidR="000A24D5" w:rsidRDefault="000A24D5" w:rsidP="000A24D5">
            <w:pPr>
              <w:pStyle w:val="ListParagraph"/>
              <w:rPr>
                <w:sz w:val="22"/>
              </w:rPr>
            </w:pPr>
            <w:r w:rsidRPr="000642A9">
              <w:rPr>
                <w:b/>
                <w:bCs/>
                <w:sz w:val="22"/>
              </w:rPr>
              <w:t>Informtion Technology</w:t>
            </w:r>
            <w:r>
              <w:rPr>
                <w:sz w:val="22"/>
              </w:rPr>
              <w:t>.</w:t>
            </w:r>
          </w:p>
          <w:p w14:paraId="4362634A" w14:textId="2BE9531E" w:rsidR="000A24D5" w:rsidRPr="000A24D5" w:rsidRDefault="000A24D5" w:rsidP="000A24D5">
            <w:pPr>
              <w:pStyle w:val="ListParagraph"/>
              <w:rPr>
                <w:sz w:val="22"/>
              </w:rPr>
            </w:pPr>
            <w:r>
              <w:rPr>
                <w:sz w:val="22"/>
              </w:rPr>
              <w:t>(</w:t>
            </w:r>
            <w:r w:rsidRPr="000642A9">
              <w:rPr>
                <w:b/>
                <w:bCs/>
                <w:sz w:val="22"/>
              </w:rPr>
              <w:t>SIBT</w:t>
            </w:r>
            <w:r>
              <w:rPr>
                <w:sz w:val="22"/>
              </w:rPr>
              <w:t>)</w:t>
            </w:r>
            <w:r>
              <w:rPr>
                <w:color w:val="00204F"/>
              </w:rPr>
              <w:t xml:space="preserve"> </w:t>
            </w:r>
          </w:p>
          <w:p w14:paraId="50A5B3E8" w14:textId="77777777" w:rsidR="000A24D5" w:rsidRDefault="000A24D5" w:rsidP="000A24D5">
            <w:pPr>
              <w:pStyle w:val="Heading3"/>
              <w:rPr>
                <w:color w:val="00204F"/>
              </w:rPr>
            </w:pPr>
          </w:p>
          <w:p w14:paraId="64554FD6" w14:textId="1BB65D5F" w:rsidR="000A24D5" w:rsidRDefault="000A24D5" w:rsidP="000A24D5">
            <w:pPr>
              <w:pStyle w:val="Heading3"/>
              <w:rPr>
                <w:color w:val="00204F"/>
              </w:rPr>
            </w:pPr>
            <w:r>
              <w:rPr>
                <w:color w:val="00204F"/>
              </w:rPr>
              <w:t xml:space="preserve">   languages</w:t>
            </w:r>
          </w:p>
          <w:p w14:paraId="37E49FC8" w14:textId="77777777" w:rsidR="000A24D5" w:rsidRPr="00ED63E6" w:rsidRDefault="000A24D5" w:rsidP="000A24D5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sz w:val="22"/>
              </w:rPr>
            </w:pPr>
            <w:r w:rsidRPr="00ED63E6">
              <w:rPr>
                <w:b/>
                <w:bCs/>
                <w:sz w:val="22"/>
              </w:rPr>
              <w:t>Sinhala (Fluent)</w:t>
            </w:r>
          </w:p>
          <w:p w14:paraId="58D289BB" w14:textId="77777777" w:rsidR="000A24D5" w:rsidRPr="00ED63E6" w:rsidRDefault="000A24D5" w:rsidP="000A24D5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sz w:val="22"/>
              </w:rPr>
            </w:pPr>
            <w:r w:rsidRPr="00ED63E6">
              <w:rPr>
                <w:b/>
                <w:bCs/>
                <w:sz w:val="22"/>
              </w:rPr>
              <w:t>English (Fluent)</w:t>
            </w:r>
          </w:p>
          <w:p w14:paraId="1FFAAF1D" w14:textId="77777777" w:rsidR="000A24D5" w:rsidRPr="00ED63E6" w:rsidRDefault="000A24D5" w:rsidP="000A24D5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sz w:val="22"/>
              </w:rPr>
            </w:pPr>
            <w:r w:rsidRPr="00ED63E6">
              <w:rPr>
                <w:b/>
                <w:bCs/>
                <w:sz w:val="22"/>
              </w:rPr>
              <w:t>Chinese ( Basic)</w:t>
            </w:r>
          </w:p>
          <w:p w14:paraId="6F1CBFC1" w14:textId="77777777" w:rsidR="000A24D5" w:rsidRDefault="000A24D5" w:rsidP="000A24D5">
            <w:pPr>
              <w:rPr>
                <w:b/>
                <w:bCs/>
                <w:sz w:val="22"/>
              </w:rPr>
            </w:pPr>
          </w:p>
          <w:p w14:paraId="4818431C" w14:textId="3CF52F3F" w:rsidR="000A24D5" w:rsidRDefault="000A24D5" w:rsidP="000A24D5">
            <w:pPr>
              <w:pStyle w:val="ListParagraph"/>
              <w:rPr>
                <w:sz w:val="22"/>
              </w:rPr>
            </w:pPr>
          </w:p>
          <w:p w14:paraId="7C6C838A" w14:textId="77777777" w:rsidR="000A24D5" w:rsidRDefault="000A24D5" w:rsidP="000A24D5">
            <w:pPr>
              <w:pStyle w:val="ListParagraph"/>
              <w:rPr>
                <w:sz w:val="22"/>
              </w:rPr>
            </w:pPr>
          </w:p>
          <w:p w14:paraId="0307EF7E" w14:textId="77777777" w:rsidR="000A24D5" w:rsidRDefault="000A24D5" w:rsidP="000A24D5">
            <w:pPr>
              <w:pStyle w:val="ListParagraph"/>
              <w:rPr>
                <w:sz w:val="22"/>
              </w:rPr>
            </w:pPr>
          </w:p>
          <w:p w14:paraId="305BB375" w14:textId="77777777" w:rsidR="000A24D5" w:rsidRDefault="000A24D5" w:rsidP="000A24D5">
            <w:pPr>
              <w:pStyle w:val="ListParagraph"/>
              <w:rPr>
                <w:sz w:val="22"/>
              </w:rPr>
            </w:pPr>
          </w:p>
          <w:p w14:paraId="3261EE66" w14:textId="77777777" w:rsidR="008831F0" w:rsidRPr="008831F0" w:rsidRDefault="008831F0" w:rsidP="008831F0"/>
          <w:p w14:paraId="3786DE7C" w14:textId="77777777" w:rsidR="000A24D5" w:rsidRPr="000A24D5" w:rsidRDefault="000A24D5" w:rsidP="000A24D5">
            <w:pPr>
              <w:rPr>
                <w:sz w:val="22"/>
              </w:rPr>
            </w:pPr>
          </w:p>
          <w:p w14:paraId="12C7749A" w14:textId="65D36029" w:rsidR="000A24D5" w:rsidRDefault="000A24D5" w:rsidP="000A24D5">
            <w:pPr>
              <w:pStyle w:val="ListParagraph"/>
              <w:rPr>
                <w:b/>
                <w:bCs/>
                <w:sz w:val="22"/>
              </w:rPr>
            </w:pPr>
          </w:p>
          <w:p w14:paraId="10FDE9E1" w14:textId="77777777" w:rsidR="000A24D5" w:rsidRDefault="000A24D5" w:rsidP="000A24D5">
            <w:pPr>
              <w:pStyle w:val="ListParagraph"/>
              <w:rPr>
                <w:b/>
                <w:bCs/>
                <w:sz w:val="22"/>
              </w:rPr>
            </w:pPr>
          </w:p>
          <w:p w14:paraId="0231FFC9" w14:textId="77777777" w:rsidR="000A24D5" w:rsidRDefault="000A24D5" w:rsidP="000A24D5">
            <w:pPr>
              <w:pStyle w:val="ListParagraph"/>
              <w:rPr>
                <w:b/>
                <w:bCs/>
                <w:sz w:val="22"/>
              </w:rPr>
            </w:pPr>
          </w:p>
          <w:p w14:paraId="38EE1458" w14:textId="77777777" w:rsidR="000A24D5" w:rsidRDefault="000A24D5" w:rsidP="000A24D5">
            <w:pPr>
              <w:pStyle w:val="ListParagraph"/>
              <w:rPr>
                <w:b/>
                <w:bCs/>
                <w:sz w:val="22"/>
              </w:rPr>
            </w:pPr>
          </w:p>
          <w:p w14:paraId="35E7E184" w14:textId="77777777" w:rsidR="000A24D5" w:rsidRDefault="000A24D5" w:rsidP="000A24D5">
            <w:pPr>
              <w:pStyle w:val="ListParagraph"/>
              <w:rPr>
                <w:b/>
                <w:bCs/>
                <w:sz w:val="22"/>
              </w:rPr>
            </w:pPr>
          </w:p>
          <w:p w14:paraId="033DDCA0" w14:textId="77777777" w:rsidR="000A24D5" w:rsidRDefault="000A24D5" w:rsidP="000A24D5">
            <w:pPr>
              <w:pStyle w:val="ListParagraph"/>
              <w:rPr>
                <w:b/>
                <w:bCs/>
                <w:sz w:val="22"/>
              </w:rPr>
            </w:pPr>
          </w:p>
          <w:p w14:paraId="45A0C96B" w14:textId="77777777" w:rsidR="000A24D5" w:rsidRDefault="000A24D5" w:rsidP="000A24D5">
            <w:pPr>
              <w:pStyle w:val="ListParagraph"/>
              <w:rPr>
                <w:b/>
                <w:bCs/>
                <w:sz w:val="22"/>
              </w:rPr>
            </w:pPr>
          </w:p>
          <w:p w14:paraId="7B003054" w14:textId="77777777" w:rsidR="00903513" w:rsidRDefault="00903513" w:rsidP="00903513">
            <w:pPr>
              <w:tabs>
                <w:tab w:val="left" w:pos="990"/>
              </w:tabs>
            </w:pPr>
          </w:p>
          <w:p w14:paraId="43BB5048" w14:textId="77777777" w:rsidR="00903513" w:rsidRDefault="00903513" w:rsidP="00903513">
            <w:pPr>
              <w:tabs>
                <w:tab w:val="left" w:pos="990"/>
              </w:tabs>
            </w:pPr>
          </w:p>
          <w:p w14:paraId="1CD5328B" w14:textId="77777777" w:rsidR="00903513" w:rsidRDefault="00903513" w:rsidP="00903513">
            <w:pPr>
              <w:tabs>
                <w:tab w:val="left" w:pos="990"/>
              </w:tabs>
            </w:pPr>
          </w:p>
          <w:p w14:paraId="4B982283" w14:textId="77777777" w:rsidR="00903513" w:rsidRDefault="00903513" w:rsidP="00903513">
            <w:pPr>
              <w:tabs>
                <w:tab w:val="left" w:pos="990"/>
              </w:tabs>
            </w:pPr>
          </w:p>
          <w:p w14:paraId="514E536B" w14:textId="77777777" w:rsidR="00903513" w:rsidRDefault="00903513" w:rsidP="00903513">
            <w:pPr>
              <w:tabs>
                <w:tab w:val="left" w:pos="990"/>
              </w:tabs>
            </w:pPr>
          </w:p>
          <w:p w14:paraId="54C1BF3F" w14:textId="77777777" w:rsidR="00903513" w:rsidRDefault="00903513" w:rsidP="00903513">
            <w:pPr>
              <w:tabs>
                <w:tab w:val="left" w:pos="990"/>
              </w:tabs>
            </w:pPr>
          </w:p>
          <w:p w14:paraId="588AA84D" w14:textId="77777777" w:rsidR="00903513" w:rsidRDefault="00903513" w:rsidP="00903513">
            <w:pPr>
              <w:tabs>
                <w:tab w:val="left" w:pos="990"/>
              </w:tabs>
            </w:pPr>
          </w:p>
          <w:p w14:paraId="4ECAA346" w14:textId="77777777" w:rsidR="00903513" w:rsidRDefault="00903513" w:rsidP="00903513">
            <w:pPr>
              <w:tabs>
                <w:tab w:val="left" w:pos="990"/>
              </w:tabs>
            </w:pPr>
          </w:p>
          <w:p w14:paraId="7F654DCB" w14:textId="77777777" w:rsidR="00903513" w:rsidRDefault="00903513" w:rsidP="00903513">
            <w:pPr>
              <w:tabs>
                <w:tab w:val="left" w:pos="990"/>
              </w:tabs>
            </w:pPr>
          </w:p>
          <w:p w14:paraId="2EBFF583" w14:textId="77777777" w:rsidR="00903513" w:rsidRDefault="00903513" w:rsidP="00903513">
            <w:pPr>
              <w:tabs>
                <w:tab w:val="left" w:pos="990"/>
              </w:tabs>
            </w:pPr>
          </w:p>
          <w:p w14:paraId="02949ABC" w14:textId="77777777" w:rsidR="00903513" w:rsidRDefault="00903513" w:rsidP="00903513">
            <w:pPr>
              <w:tabs>
                <w:tab w:val="left" w:pos="990"/>
              </w:tabs>
            </w:pPr>
          </w:p>
          <w:p w14:paraId="2D4B614B" w14:textId="77777777" w:rsidR="00903513" w:rsidRDefault="00903513" w:rsidP="00903513">
            <w:pPr>
              <w:tabs>
                <w:tab w:val="left" w:pos="990"/>
              </w:tabs>
            </w:pPr>
          </w:p>
          <w:p w14:paraId="1B2F0B5E" w14:textId="77777777" w:rsidR="00903513" w:rsidRDefault="00903513" w:rsidP="00903513">
            <w:pPr>
              <w:tabs>
                <w:tab w:val="left" w:pos="990"/>
              </w:tabs>
            </w:pPr>
          </w:p>
          <w:p w14:paraId="360690D3" w14:textId="77777777" w:rsidR="00903513" w:rsidRDefault="00903513" w:rsidP="00903513">
            <w:pPr>
              <w:tabs>
                <w:tab w:val="left" w:pos="990"/>
              </w:tabs>
            </w:pPr>
          </w:p>
          <w:p w14:paraId="44CB3B42" w14:textId="77777777" w:rsidR="00903513" w:rsidRDefault="00903513" w:rsidP="00903513">
            <w:pPr>
              <w:tabs>
                <w:tab w:val="left" w:pos="990"/>
              </w:tabs>
            </w:pPr>
          </w:p>
          <w:p w14:paraId="67FE842E" w14:textId="77777777" w:rsidR="00903513" w:rsidRDefault="00903513" w:rsidP="00903513">
            <w:pPr>
              <w:tabs>
                <w:tab w:val="left" w:pos="990"/>
              </w:tabs>
            </w:pPr>
          </w:p>
          <w:p w14:paraId="6B07CEAB" w14:textId="77777777" w:rsidR="00903513" w:rsidRDefault="00903513" w:rsidP="00903513">
            <w:pPr>
              <w:tabs>
                <w:tab w:val="left" w:pos="990"/>
              </w:tabs>
            </w:pPr>
          </w:p>
          <w:p w14:paraId="2D5556BC" w14:textId="77777777" w:rsidR="00903513" w:rsidRDefault="00903513" w:rsidP="00903513">
            <w:pPr>
              <w:tabs>
                <w:tab w:val="left" w:pos="990"/>
              </w:tabs>
            </w:pPr>
          </w:p>
          <w:p w14:paraId="50BAF723" w14:textId="77777777" w:rsidR="00903513" w:rsidRDefault="00903513" w:rsidP="00903513">
            <w:pPr>
              <w:tabs>
                <w:tab w:val="left" w:pos="990"/>
              </w:tabs>
            </w:pPr>
          </w:p>
          <w:p w14:paraId="57AA7AE2" w14:textId="77777777" w:rsidR="00903513" w:rsidRDefault="00903513" w:rsidP="00903513">
            <w:pPr>
              <w:tabs>
                <w:tab w:val="left" w:pos="990"/>
              </w:tabs>
            </w:pPr>
          </w:p>
          <w:p w14:paraId="1F73C912" w14:textId="77777777" w:rsidR="00903513" w:rsidRDefault="00903513" w:rsidP="00F31A60">
            <w:pPr>
              <w:tabs>
                <w:tab w:val="left" w:pos="990"/>
              </w:tabs>
            </w:pPr>
          </w:p>
        </w:tc>
        <w:tc>
          <w:tcPr>
            <w:tcW w:w="720" w:type="dxa"/>
          </w:tcPr>
          <w:p w14:paraId="37F589D0" w14:textId="77777777" w:rsidR="00903513" w:rsidRDefault="00903513" w:rsidP="00903513">
            <w:pPr>
              <w:tabs>
                <w:tab w:val="left" w:pos="990"/>
              </w:tabs>
            </w:pPr>
          </w:p>
        </w:tc>
        <w:tc>
          <w:tcPr>
            <w:tcW w:w="6390" w:type="dxa"/>
          </w:tcPr>
          <w:sdt>
            <w:sdtPr>
              <w:id w:val="-112674526"/>
              <w:placeholder>
                <w:docPart w:val="A49B0D6440EF48D2BDB1D5800A3D9E6E"/>
              </w:placeholder>
              <w:temporary/>
              <w:showingPlcHdr/>
              <w15:appearance w15:val="hidden"/>
            </w:sdtPr>
            <w:sdtEndPr/>
            <w:sdtContent>
              <w:p w14:paraId="58E67F7C" w14:textId="77777777" w:rsidR="00903513" w:rsidRDefault="00903513" w:rsidP="00903513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1DB5A632" w14:textId="77777777" w:rsidR="00903513" w:rsidRPr="00EB15E5" w:rsidRDefault="00903513" w:rsidP="00903513">
            <w:pPr>
              <w:pStyle w:val="Heading4"/>
              <w:rPr>
                <w:sz w:val="22"/>
              </w:rPr>
            </w:pPr>
            <w:r w:rsidRPr="00EB15E5">
              <w:rPr>
                <w:sz w:val="22"/>
              </w:rPr>
              <w:t xml:space="preserve">Ananda College – Colombo 10 </w:t>
            </w:r>
          </w:p>
          <w:p w14:paraId="5CB58017" w14:textId="6AD1ACFC" w:rsidR="00903513" w:rsidRDefault="00903513" w:rsidP="00903513">
            <w:pPr>
              <w:pStyle w:val="Date"/>
              <w:rPr>
                <w:sz w:val="22"/>
              </w:rPr>
            </w:pPr>
            <w:r w:rsidRPr="00EB15E5">
              <w:rPr>
                <w:sz w:val="22"/>
              </w:rPr>
              <w:t xml:space="preserve">2010 </w:t>
            </w:r>
            <w:r w:rsidR="00F31A60">
              <w:rPr>
                <w:sz w:val="22"/>
              </w:rPr>
              <w:t>–</w:t>
            </w:r>
            <w:r w:rsidRPr="00EB15E5">
              <w:rPr>
                <w:sz w:val="22"/>
              </w:rPr>
              <w:t xml:space="preserve"> 2024</w:t>
            </w:r>
          </w:p>
          <w:p w14:paraId="42789457" w14:textId="77777777" w:rsidR="00F31A60" w:rsidRPr="00F31A60" w:rsidRDefault="00F31A60" w:rsidP="00F31A60"/>
          <w:p w14:paraId="39FFC77A" w14:textId="77777777" w:rsidR="00903513" w:rsidRDefault="00903513" w:rsidP="00903513">
            <w:pPr>
              <w:rPr>
                <w:sz w:val="22"/>
                <w:u w:val="single"/>
              </w:rPr>
            </w:pPr>
            <w:r w:rsidRPr="00EB15E5">
              <w:rPr>
                <w:sz w:val="22"/>
                <w:u w:val="single"/>
              </w:rPr>
              <w:t>Ordinary Level</w:t>
            </w:r>
            <w:r>
              <w:rPr>
                <w:sz w:val="22"/>
                <w:u w:val="single"/>
              </w:rPr>
              <w:t xml:space="preserve">  - 2020</w:t>
            </w:r>
          </w:p>
          <w:p w14:paraId="249453FC" w14:textId="77777777" w:rsidR="00903513" w:rsidRPr="00EB15E5" w:rsidRDefault="00903513" w:rsidP="00903513">
            <w:pPr>
              <w:rPr>
                <w:sz w:val="22"/>
                <w:u w:val="single"/>
              </w:rPr>
            </w:pPr>
          </w:p>
          <w:p w14:paraId="6966BB05" w14:textId="77777777" w:rsidR="00903513" w:rsidRPr="00B54146" w:rsidRDefault="00903513" w:rsidP="00903513">
            <w:pPr>
              <w:rPr>
                <w:sz w:val="22"/>
              </w:rPr>
            </w:pPr>
            <w:r>
              <w:rPr>
                <w:sz w:val="22"/>
              </w:rPr>
              <w:sym w:font="Wingdings" w:char="F059"/>
            </w:r>
            <w:r>
              <w:rPr>
                <w:sz w:val="22"/>
              </w:rPr>
              <w:t xml:space="preserve"> </w:t>
            </w:r>
            <w:r w:rsidRPr="00B54146">
              <w:rPr>
                <w:sz w:val="22"/>
              </w:rPr>
              <w:t>Buddhism      -</w:t>
            </w:r>
            <w:r>
              <w:rPr>
                <w:sz w:val="22"/>
              </w:rPr>
              <w:t xml:space="preserve"> </w:t>
            </w:r>
            <w:r w:rsidRPr="00B54146">
              <w:rPr>
                <w:sz w:val="22"/>
              </w:rPr>
              <w:t xml:space="preserve">A    </w:t>
            </w:r>
            <w:r>
              <w:rPr>
                <w:sz w:val="22"/>
              </w:rPr>
              <w:t xml:space="preserve">              </w:t>
            </w:r>
            <w:r>
              <w:rPr>
                <w:sz w:val="22"/>
              </w:rPr>
              <w:sym w:font="Wingdings" w:char="F059"/>
            </w:r>
            <w:r>
              <w:rPr>
                <w:sz w:val="22"/>
              </w:rPr>
              <w:t xml:space="preserve"> History     -   A</w:t>
            </w:r>
            <w:r w:rsidRPr="00B54146">
              <w:rPr>
                <w:sz w:val="22"/>
              </w:rPr>
              <w:t xml:space="preserve">                              </w:t>
            </w:r>
          </w:p>
          <w:p w14:paraId="25218BCE" w14:textId="77777777" w:rsidR="00903513" w:rsidRPr="00B54146" w:rsidRDefault="00903513" w:rsidP="00903513">
            <w:pPr>
              <w:rPr>
                <w:sz w:val="22"/>
              </w:rPr>
            </w:pPr>
            <w:r>
              <w:rPr>
                <w:sz w:val="22"/>
              </w:rPr>
              <w:sym w:font="Wingdings" w:char="F059"/>
            </w:r>
            <w:r>
              <w:rPr>
                <w:sz w:val="22"/>
              </w:rPr>
              <w:t xml:space="preserve"> </w:t>
            </w:r>
            <w:r w:rsidRPr="00B54146">
              <w:rPr>
                <w:sz w:val="22"/>
              </w:rPr>
              <w:t xml:space="preserve">Sinhala           - A </w:t>
            </w:r>
            <w:r>
              <w:rPr>
                <w:sz w:val="22"/>
              </w:rPr>
              <w:t xml:space="preserve">                </w:t>
            </w:r>
            <w:r>
              <w:rPr>
                <w:sz w:val="22"/>
              </w:rPr>
              <w:sym w:font="Wingdings" w:char="F059"/>
            </w:r>
            <w:r>
              <w:rPr>
                <w:sz w:val="22"/>
              </w:rPr>
              <w:t xml:space="preserve"> Chinese   -   A</w:t>
            </w:r>
            <w:r w:rsidRPr="00B54146">
              <w:rPr>
                <w:sz w:val="22"/>
              </w:rPr>
              <w:t xml:space="preserve">     </w:t>
            </w:r>
          </w:p>
          <w:p w14:paraId="12FD2146" w14:textId="77777777" w:rsidR="00903513" w:rsidRPr="00EB15E5" w:rsidRDefault="00903513" w:rsidP="00903513">
            <w:r>
              <w:rPr>
                <w:sz w:val="22"/>
              </w:rPr>
              <w:sym w:font="Wingdings" w:char="F059"/>
            </w:r>
            <w:r>
              <w:rPr>
                <w:sz w:val="22"/>
              </w:rPr>
              <w:t xml:space="preserve"> </w:t>
            </w:r>
            <w:r w:rsidRPr="00B54146">
              <w:rPr>
                <w:sz w:val="22"/>
              </w:rPr>
              <w:t>Mathematics</w:t>
            </w:r>
            <w:r>
              <w:rPr>
                <w:sz w:val="22"/>
              </w:rPr>
              <w:t xml:space="preserve"> - </w:t>
            </w:r>
            <w:r w:rsidRPr="00B54146">
              <w:rPr>
                <w:sz w:val="22"/>
              </w:rPr>
              <w:t>A</w:t>
            </w:r>
            <w:r>
              <w:rPr>
                <w:sz w:val="22"/>
              </w:rPr>
              <w:t xml:space="preserve">                </w:t>
            </w:r>
            <w:r>
              <w:rPr>
                <w:sz w:val="22"/>
              </w:rPr>
              <w:sym w:font="Wingdings" w:char="F059"/>
            </w:r>
            <w:r>
              <w:rPr>
                <w:sz w:val="22"/>
              </w:rPr>
              <w:t xml:space="preserve"> Art             -   A           </w:t>
            </w:r>
          </w:p>
          <w:p w14:paraId="13F24031" w14:textId="77777777" w:rsidR="00903513" w:rsidRPr="00F67111" w:rsidRDefault="00903513" w:rsidP="00903513">
            <w:r>
              <w:rPr>
                <w:sz w:val="22"/>
              </w:rPr>
              <w:sym w:font="Wingdings" w:char="F059"/>
            </w:r>
            <w:r>
              <w:rPr>
                <w:sz w:val="22"/>
              </w:rPr>
              <w:t xml:space="preserve"> </w:t>
            </w:r>
            <w:r w:rsidRPr="00B54146">
              <w:rPr>
                <w:sz w:val="22"/>
              </w:rPr>
              <w:t>English             -</w:t>
            </w:r>
            <w:r>
              <w:rPr>
                <w:sz w:val="22"/>
              </w:rPr>
              <w:t xml:space="preserve"> A</w:t>
            </w:r>
          </w:p>
          <w:p w14:paraId="4F954F66" w14:textId="77777777" w:rsidR="00903513" w:rsidRDefault="00903513" w:rsidP="00903513">
            <w:pPr>
              <w:rPr>
                <w:sz w:val="22"/>
              </w:rPr>
            </w:pPr>
            <w:r>
              <w:rPr>
                <w:sz w:val="22"/>
              </w:rPr>
              <w:sym w:font="Wingdings" w:char="F059"/>
            </w:r>
            <w:r>
              <w:rPr>
                <w:sz w:val="22"/>
              </w:rPr>
              <w:t xml:space="preserve"> </w:t>
            </w:r>
            <w:r w:rsidRPr="00B54146">
              <w:rPr>
                <w:sz w:val="22"/>
              </w:rPr>
              <w:t>Science           -</w:t>
            </w:r>
            <w:r>
              <w:rPr>
                <w:sz w:val="22"/>
              </w:rPr>
              <w:t xml:space="preserve"> A</w:t>
            </w:r>
          </w:p>
          <w:p w14:paraId="2E13CD5A" w14:textId="77777777" w:rsidR="00903513" w:rsidRDefault="00903513" w:rsidP="00903513">
            <w:pPr>
              <w:rPr>
                <w:sz w:val="22"/>
              </w:rPr>
            </w:pPr>
          </w:p>
          <w:p w14:paraId="48B9D29B" w14:textId="77777777" w:rsidR="00903513" w:rsidRDefault="00903513" w:rsidP="00903513">
            <w:pPr>
              <w:rPr>
                <w:sz w:val="22"/>
                <w:u w:val="single"/>
              </w:rPr>
            </w:pPr>
            <w:r w:rsidRPr="001B5EB8">
              <w:rPr>
                <w:sz w:val="22"/>
                <w:u w:val="single"/>
              </w:rPr>
              <w:t xml:space="preserve">Advanced Level </w:t>
            </w:r>
            <w:r>
              <w:rPr>
                <w:sz w:val="22"/>
                <w:u w:val="single"/>
              </w:rPr>
              <w:t>(Bio Science Stream)–</w:t>
            </w:r>
            <w:r w:rsidRPr="001B5EB8">
              <w:rPr>
                <w:sz w:val="22"/>
                <w:u w:val="single"/>
              </w:rPr>
              <w:t xml:space="preserve"> 2023</w:t>
            </w:r>
          </w:p>
          <w:p w14:paraId="1BD16724" w14:textId="77777777" w:rsidR="00903513" w:rsidRDefault="00903513" w:rsidP="00903513">
            <w:pPr>
              <w:rPr>
                <w:sz w:val="22"/>
                <w:u w:val="single"/>
              </w:rPr>
            </w:pPr>
          </w:p>
          <w:p w14:paraId="4B6E99F5" w14:textId="77777777" w:rsidR="00903513" w:rsidRDefault="00903513" w:rsidP="00903513">
            <w:pPr>
              <w:rPr>
                <w:sz w:val="22"/>
              </w:rPr>
            </w:pPr>
            <w:r>
              <w:rPr>
                <w:sz w:val="22"/>
              </w:rPr>
              <w:sym w:font="Wingdings" w:char="F059"/>
            </w:r>
            <w:r>
              <w:rPr>
                <w:sz w:val="22"/>
              </w:rPr>
              <w:t xml:space="preserve"> Biology              - C</w:t>
            </w:r>
          </w:p>
          <w:p w14:paraId="6D152996" w14:textId="77777777" w:rsidR="00903513" w:rsidRDefault="00903513" w:rsidP="00903513">
            <w:pPr>
              <w:rPr>
                <w:sz w:val="22"/>
              </w:rPr>
            </w:pPr>
            <w:r>
              <w:rPr>
                <w:sz w:val="22"/>
              </w:rPr>
              <w:sym w:font="Wingdings" w:char="F059"/>
            </w:r>
            <w:r>
              <w:rPr>
                <w:sz w:val="22"/>
              </w:rPr>
              <w:t xml:space="preserve"> Physics               - S</w:t>
            </w:r>
          </w:p>
          <w:p w14:paraId="5FE95AAC" w14:textId="77777777" w:rsidR="00903513" w:rsidRDefault="00903513" w:rsidP="00903513">
            <w:pPr>
              <w:rPr>
                <w:sz w:val="22"/>
              </w:rPr>
            </w:pPr>
            <w:r>
              <w:rPr>
                <w:sz w:val="22"/>
              </w:rPr>
              <w:sym w:font="Wingdings" w:char="F059"/>
            </w:r>
            <w:r>
              <w:rPr>
                <w:sz w:val="22"/>
              </w:rPr>
              <w:t xml:space="preserve"> Chemistry          - S</w:t>
            </w:r>
          </w:p>
          <w:p w14:paraId="16486A01" w14:textId="77777777" w:rsidR="00903513" w:rsidRPr="001B5EB8" w:rsidRDefault="00903513" w:rsidP="00903513">
            <w:pPr>
              <w:rPr>
                <w:sz w:val="22"/>
              </w:rPr>
            </w:pPr>
            <w:r>
              <w:rPr>
                <w:sz w:val="22"/>
              </w:rPr>
              <w:sym w:font="Wingdings" w:char="F059"/>
            </w:r>
            <w:r>
              <w:rPr>
                <w:sz w:val="22"/>
              </w:rPr>
              <w:t xml:space="preserve"> General English -A</w:t>
            </w:r>
          </w:p>
          <w:p w14:paraId="731762F4" w14:textId="77777777" w:rsidR="00903513" w:rsidRPr="00DF5CDE" w:rsidRDefault="00903513" w:rsidP="00903513">
            <w:pPr>
              <w:rPr>
                <w:sz w:val="22"/>
              </w:rPr>
            </w:pPr>
          </w:p>
          <w:p w14:paraId="633C2C7D" w14:textId="77777777" w:rsidR="00903513" w:rsidRPr="001B5EB8" w:rsidRDefault="00903513" w:rsidP="00903513">
            <w:pPr>
              <w:pStyle w:val="Heading4"/>
              <w:rPr>
                <w:sz w:val="22"/>
              </w:rPr>
            </w:pPr>
            <w:r w:rsidRPr="001B5EB8">
              <w:rPr>
                <w:sz w:val="22"/>
              </w:rPr>
              <w:t>Sri Lanka Institute of Information Technology (SLIIT)</w:t>
            </w:r>
          </w:p>
          <w:p w14:paraId="1683AF60" w14:textId="46E2F1C4" w:rsidR="00903513" w:rsidRDefault="00903513" w:rsidP="00903513">
            <w:pPr>
              <w:pStyle w:val="Date"/>
              <w:rPr>
                <w:sz w:val="22"/>
              </w:rPr>
            </w:pPr>
            <w:r w:rsidRPr="001B5EB8">
              <w:rPr>
                <w:sz w:val="22"/>
              </w:rPr>
              <w:t xml:space="preserve">2024 </w:t>
            </w:r>
            <w:r w:rsidR="00F31A60">
              <w:rPr>
                <w:sz w:val="22"/>
              </w:rPr>
              <w:t>–</w:t>
            </w:r>
            <w:r w:rsidRPr="001B5EB8">
              <w:rPr>
                <w:sz w:val="22"/>
              </w:rPr>
              <w:t xml:space="preserve"> Onwards</w:t>
            </w:r>
          </w:p>
          <w:p w14:paraId="385A923E" w14:textId="77777777" w:rsidR="00F31A60" w:rsidRPr="00F31A60" w:rsidRDefault="00F31A60" w:rsidP="00F31A60"/>
          <w:p w14:paraId="54EBA1EF" w14:textId="77777777" w:rsidR="00903513" w:rsidRPr="001B5EB8" w:rsidRDefault="00903513" w:rsidP="00903513">
            <w:pPr>
              <w:rPr>
                <w:sz w:val="22"/>
              </w:rPr>
            </w:pPr>
            <w:r w:rsidRPr="001B5EB8">
              <w:rPr>
                <w:sz w:val="22"/>
              </w:rPr>
              <w:t>Currently pursuing a degree of  Bsc (Hons) in Biotechnology</w:t>
            </w:r>
            <w:r>
              <w:rPr>
                <w:sz w:val="22"/>
              </w:rPr>
              <w:t>.</w:t>
            </w:r>
          </w:p>
          <w:p w14:paraId="6EB0202B" w14:textId="77777777" w:rsidR="00903513" w:rsidRDefault="00903513" w:rsidP="00903513">
            <w:pPr>
              <w:pStyle w:val="Heading2"/>
            </w:pPr>
            <w:r>
              <w:t>Extra curriculum activities</w:t>
            </w:r>
          </w:p>
          <w:p w14:paraId="75CF035C" w14:textId="77777777" w:rsidR="00903513" w:rsidRPr="007A142D" w:rsidRDefault="00903513" w:rsidP="00903513">
            <w:pPr>
              <w:pStyle w:val="Heading4"/>
              <w:numPr>
                <w:ilvl w:val="0"/>
                <w:numId w:val="5"/>
              </w:numPr>
              <w:rPr>
                <w:bCs/>
                <w:sz w:val="22"/>
              </w:rPr>
            </w:pPr>
            <w:r w:rsidRPr="007A142D">
              <w:rPr>
                <w:bCs/>
                <w:sz w:val="22"/>
              </w:rPr>
              <w:t xml:space="preserve">Member of Badminton Team of Ananda College (Inter House) – 2019 </w:t>
            </w:r>
          </w:p>
          <w:p w14:paraId="21C0D670" w14:textId="77777777" w:rsidR="00903513" w:rsidRPr="007A142D" w:rsidRDefault="00903513" w:rsidP="00903513">
            <w:pPr>
              <w:pStyle w:val="Heading4"/>
              <w:numPr>
                <w:ilvl w:val="0"/>
                <w:numId w:val="5"/>
              </w:numPr>
              <w:rPr>
                <w:bCs/>
                <w:sz w:val="22"/>
              </w:rPr>
            </w:pPr>
            <w:r w:rsidRPr="007A142D">
              <w:rPr>
                <w:bCs/>
                <w:sz w:val="22"/>
              </w:rPr>
              <w:t>Member of Biological Association of Ananda College</w:t>
            </w:r>
          </w:p>
          <w:p w14:paraId="7DEF3D75" w14:textId="77777777" w:rsidR="00903513" w:rsidRPr="007A142D" w:rsidRDefault="00903513" w:rsidP="00903513">
            <w:pPr>
              <w:pStyle w:val="Heading4"/>
              <w:numPr>
                <w:ilvl w:val="0"/>
                <w:numId w:val="5"/>
              </w:numPr>
              <w:rPr>
                <w:bCs/>
                <w:sz w:val="22"/>
              </w:rPr>
            </w:pPr>
            <w:r w:rsidRPr="007A142D">
              <w:rPr>
                <w:bCs/>
                <w:sz w:val="22"/>
              </w:rPr>
              <w:t xml:space="preserve"> Member of Chinese Association of Ananda College</w:t>
            </w:r>
          </w:p>
          <w:p w14:paraId="5E15A93D" w14:textId="77777777" w:rsidR="00903513" w:rsidRPr="007A142D" w:rsidRDefault="00903513" w:rsidP="00903513">
            <w:pPr>
              <w:pStyle w:val="Heading4"/>
              <w:numPr>
                <w:ilvl w:val="0"/>
                <w:numId w:val="5"/>
              </w:numPr>
              <w:rPr>
                <w:bCs/>
                <w:sz w:val="22"/>
              </w:rPr>
            </w:pPr>
            <w:r w:rsidRPr="007A142D">
              <w:rPr>
                <w:bCs/>
                <w:sz w:val="22"/>
              </w:rPr>
              <w:t>Member of “Sapphire Science Exhibition” conducted by Biological Association of Ananda College</w:t>
            </w:r>
          </w:p>
          <w:p w14:paraId="000A6D32" w14:textId="77777777" w:rsidR="00903513" w:rsidRPr="007A142D" w:rsidRDefault="00903513" w:rsidP="00903513">
            <w:pPr>
              <w:pStyle w:val="Heading4"/>
              <w:numPr>
                <w:ilvl w:val="0"/>
                <w:numId w:val="5"/>
              </w:numPr>
              <w:rPr>
                <w:bCs/>
                <w:sz w:val="22"/>
              </w:rPr>
            </w:pPr>
            <w:r w:rsidRPr="007A142D">
              <w:rPr>
                <w:bCs/>
                <w:sz w:val="22"/>
              </w:rPr>
              <w:t xml:space="preserve">Member of Biotechnology Students’ Club in Sri Lanka Institute of Information Technology. </w:t>
            </w:r>
          </w:p>
          <w:p w14:paraId="2B0BB716" w14:textId="77777777" w:rsidR="00903513" w:rsidRPr="007A142D" w:rsidRDefault="00903513" w:rsidP="00903513">
            <w:pPr>
              <w:pStyle w:val="Heading4"/>
              <w:numPr>
                <w:ilvl w:val="0"/>
                <w:numId w:val="5"/>
              </w:numPr>
              <w:rPr>
                <w:bCs/>
                <w:sz w:val="22"/>
              </w:rPr>
            </w:pPr>
            <w:r w:rsidRPr="007A142D">
              <w:rPr>
                <w:bCs/>
                <w:sz w:val="22"/>
              </w:rPr>
              <w:t>Member of Badminton Team in Sri Lanka Institute of Information Technology</w:t>
            </w:r>
          </w:p>
          <w:p w14:paraId="7B7B8901" w14:textId="77777777" w:rsidR="00903513" w:rsidRPr="007A142D" w:rsidRDefault="00903513" w:rsidP="00903513">
            <w:pPr>
              <w:rPr>
                <w:sz w:val="22"/>
              </w:rPr>
            </w:pPr>
          </w:p>
          <w:p w14:paraId="4D43D3D0" w14:textId="77777777" w:rsidR="00903513" w:rsidRDefault="00903513" w:rsidP="00903513">
            <w:pPr>
              <w:pStyle w:val="Heading2"/>
            </w:pPr>
            <w:r>
              <w:lastRenderedPageBreak/>
              <w:t>achievements</w:t>
            </w:r>
          </w:p>
          <w:p w14:paraId="3E21B47F" w14:textId="77777777" w:rsidR="00903513" w:rsidRPr="009948ED" w:rsidRDefault="00903513" w:rsidP="00903513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22"/>
              </w:rPr>
            </w:pPr>
            <w:r w:rsidRPr="009948ED">
              <w:rPr>
                <w:b/>
                <w:bCs/>
                <w:sz w:val="22"/>
              </w:rPr>
              <w:t>Selected as one of the top 20 students with the highest marks for Chinese Subject and given the opportunity to travel to China in 2018.</w:t>
            </w:r>
          </w:p>
          <w:p w14:paraId="2E162F20" w14:textId="77777777" w:rsidR="00903513" w:rsidRPr="009948ED" w:rsidRDefault="00903513" w:rsidP="00903513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22"/>
              </w:rPr>
            </w:pPr>
            <w:r w:rsidRPr="009948ED">
              <w:rPr>
                <w:b/>
                <w:bCs/>
                <w:sz w:val="22"/>
              </w:rPr>
              <w:t>Achieved prizes for Chinese Subject and Health and Physical Education at the annual prize giving in 2020 at Ordinary Level Examination.</w:t>
            </w:r>
          </w:p>
          <w:p w14:paraId="241AA0F0" w14:textId="77777777" w:rsidR="00903513" w:rsidRPr="009948ED" w:rsidRDefault="00903513" w:rsidP="00903513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22"/>
              </w:rPr>
            </w:pPr>
            <w:r w:rsidRPr="009948ED">
              <w:rPr>
                <w:b/>
                <w:bCs/>
                <w:sz w:val="22"/>
              </w:rPr>
              <w:t>Awarded Col.G.W.Rajapaksha Memorial Award for achieving 10</w:t>
            </w:r>
            <w:r w:rsidRPr="009948ED">
              <w:rPr>
                <w:b/>
                <w:bCs/>
                <w:sz w:val="22"/>
                <w:vertAlign w:val="superscript"/>
              </w:rPr>
              <w:t>th</w:t>
            </w:r>
            <w:r w:rsidRPr="009948ED">
              <w:rPr>
                <w:b/>
                <w:bCs/>
                <w:sz w:val="22"/>
              </w:rPr>
              <w:t xml:space="preserve"> place in the College for O/L Examination at the annual prize giving in 2020</w:t>
            </w:r>
            <w:r>
              <w:rPr>
                <w:b/>
                <w:bCs/>
                <w:sz w:val="22"/>
              </w:rPr>
              <w:t>.</w:t>
            </w:r>
          </w:p>
          <w:p w14:paraId="1DED40EA" w14:textId="77777777" w:rsidR="00903513" w:rsidRDefault="00903513" w:rsidP="00903513"/>
          <w:p w14:paraId="7F18012A" w14:textId="77777777" w:rsidR="000A24D5" w:rsidRPr="000A24D5" w:rsidRDefault="000A24D5" w:rsidP="000A24D5"/>
          <w:p w14:paraId="10E99C68" w14:textId="77777777" w:rsidR="000A24D5" w:rsidRPr="000A24D5" w:rsidRDefault="000A24D5" w:rsidP="000A24D5"/>
          <w:p w14:paraId="62DE4608" w14:textId="3B9C2ED5" w:rsidR="008831F0" w:rsidRDefault="008831F0" w:rsidP="008831F0">
            <w:pPr>
              <w:pStyle w:val="Heading2"/>
            </w:pPr>
          </w:p>
          <w:p w14:paraId="4BA24CF3" w14:textId="77777777" w:rsidR="000A24D5" w:rsidRPr="000A24D5" w:rsidRDefault="000A24D5" w:rsidP="000A24D5"/>
          <w:p w14:paraId="06E0E0F4" w14:textId="3DE3BB11" w:rsidR="00F31A60" w:rsidRPr="009948ED" w:rsidRDefault="000A24D5" w:rsidP="000A24D5">
            <w:pPr>
              <w:rPr>
                <w:b/>
                <w:bCs/>
                <w:i/>
                <w:iCs/>
                <w:sz w:val="36"/>
                <w:szCs w:val="36"/>
              </w:rPr>
            </w:pPr>
            <w:r>
              <w:t xml:space="preserve">            </w:t>
            </w:r>
            <w:r w:rsidRPr="009948ED">
              <w:rPr>
                <w:b/>
                <w:bCs/>
                <w:i/>
                <w:iCs/>
                <w:sz w:val="36"/>
                <w:szCs w:val="36"/>
              </w:rPr>
              <w:t>References :</w:t>
            </w:r>
          </w:p>
          <w:p w14:paraId="78191B70" w14:textId="77777777" w:rsidR="000A24D5" w:rsidRDefault="000A24D5" w:rsidP="000A24D5">
            <w:pPr>
              <w:ind w:firstLine="720"/>
            </w:pPr>
          </w:p>
          <w:p w14:paraId="7AA8C50A" w14:textId="77777777" w:rsidR="00F31A60" w:rsidRDefault="00F31A60" w:rsidP="00F31A60">
            <w:pPr>
              <w:pStyle w:val="Heading3"/>
              <w:tabs>
                <w:tab w:val="left" w:pos="4550"/>
              </w:tabs>
              <w:rPr>
                <w:color w:val="00204F"/>
                <w:sz w:val="22"/>
                <w:szCs w:val="22"/>
              </w:rPr>
            </w:pPr>
            <w:r w:rsidRPr="000642A9">
              <w:rPr>
                <w:sz w:val="22"/>
              </w:rPr>
              <w:t>Pr</w:t>
            </w:r>
            <w:r>
              <w:rPr>
                <w:sz w:val="22"/>
              </w:rPr>
              <w:t>ofessor sriyani peiris:</w:t>
            </w:r>
          </w:p>
          <w:p w14:paraId="632B649C" w14:textId="77777777" w:rsidR="00F31A60" w:rsidRDefault="00F31A60" w:rsidP="00F31A60">
            <w:pPr>
              <w:rPr>
                <w:b/>
                <w:bCs/>
                <w:sz w:val="22"/>
              </w:rPr>
            </w:pPr>
            <w:r w:rsidRPr="004D2809">
              <w:rPr>
                <w:b/>
                <w:bCs/>
                <w:sz w:val="22"/>
              </w:rPr>
              <w:t>Sri Lanka Institute of Information Technology</w:t>
            </w:r>
          </w:p>
          <w:p w14:paraId="775BC936" w14:textId="3EAF3906" w:rsidR="00F31A60" w:rsidRPr="004D2809" w:rsidRDefault="00F31A60" w:rsidP="00F31A60">
            <w:pPr>
              <w:rPr>
                <w:b/>
                <w:bCs/>
                <w:sz w:val="22"/>
              </w:rPr>
            </w:pPr>
            <w:r w:rsidRPr="004D2809">
              <w:rPr>
                <w:b/>
                <w:bCs/>
                <w:sz w:val="22"/>
              </w:rPr>
              <w:t>(SLIIT )</w:t>
            </w:r>
          </w:p>
          <w:p w14:paraId="17432524" w14:textId="22DDA8B8" w:rsidR="00F31A60" w:rsidRPr="004D2809" w:rsidRDefault="00F31A60" w:rsidP="00F31A60">
            <w:pPr>
              <w:tabs>
                <w:tab w:val="left" w:pos="4560"/>
              </w:tabs>
              <w:rPr>
                <w:sz w:val="22"/>
              </w:rPr>
            </w:pPr>
            <w:hyperlink r:id="rId10" w:history="1">
              <w:r w:rsidRPr="00996719">
                <w:rPr>
                  <w:rStyle w:val="Hyperlink"/>
                  <w:sz w:val="22"/>
                </w:rPr>
                <w:t>sriyani.p@sliit.lk</w:t>
              </w:r>
            </w:hyperlink>
          </w:p>
          <w:p w14:paraId="5B166EFC" w14:textId="77777777" w:rsidR="00F31A60" w:rsidRDefault="00F31A60" w:rsidP="000A24D5">
            <w:pPr>
              <w:ind w:firstLine="720"/>
            </w:pPr>
          </w:p>
          <w:p w14:paraId="0FE5F181" w14:textId="77777777" w:rsidR="00F31A60" w:rsidRDefault="00F31A60" w:rsidP="00F31A60">
            <w:pPr>
              <w:pStyle w:val="Heading3"/>
              <w:tabs>
                <w:tab w:val="left" w:pos="4550"/>
              </w:tabs>
              <w:rPr>
                <w:color w:val="00204F"/>
                <w:sz w:val="22"/>
                <w:szCs w:val="22"/>
              </w:rPr>
            </w:pPr>
            <w:r w:rsidRPr="000642A9">
              <w:rPr>
                <w:sz w:val="22"/>
              </w:rPr>
              <w:t>Pr</w:t>
            </w:r>
            <w:r>
              <w:rPr>
                <w:sz w:val="22"/>
              </w:rPr>
              <w:t>ofessor COLIN peiris:</w:t>
            </w:r>
          </w:p>
          <w:p w14:paraId="036EAB4C" w14:textId="7158BA06" w:rsidR="00F31A60" w:rsidRPr="004D2809" w:rsidRDefault="00F31A60" w:rsidP="00F31A60">
            <w:pPr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 xml:space="preserve"> </w:t>
            </w:r>
            <w:r w:rsidRPr="004D2809">
              <w:rPr>
                <w:b/>
                <w:bCs/>
                <w:sz w:val="22"/>
              </w:rPr>
              <w:t>Sri Lanka Institute of Information Technology</w:t>
            </w:r>
          </w:p>
          <w:p w14:paraId="48485A15" w14:textId="77777777" w:rsidR="00F31A60" w:rsidRDefault="00F31A60" w:rsidP="00F31A60">
            <w:pPr>
              <w:rPr>
                <w:b/>
                <w:bCs/>
                <w:sz w:val="22"/>
              </w:rPr>
            </w:pPr>
            <w:r w:rsidRPr="004D2809">
              <w:rPr>
                <w:b/>
                <w:bCs/>
                <w:sz w:val="22"/>
              </w:rPr>
              <w:t>(SLIIT )</w:t>
            </w:r>
            <w:r>
              <w:rPr>
                <w:b/>
                <w:bCs/>
                <w:sz w:val="22"/>
              </w:rPr>
              <w:tab/>
            </w:r>
          </w:p>
          <w:p w14:paraId="6E31DB5C" w14:textId="77777777" w:rsidR="00F31A60" w:rsidRDefault="00F31A60" w:rsidP="00F31A60">
            <w:pPr>
              <w:rPr>
                <w:sz w:val="22"/>
              </w:rPr>
            </w:pPr>
            <w:hyperlink r:id="rId11" w:history="1">
              <w:r w:rsidRPr="00996719">
                <w:rPr>
                  <w:rStyle w:val="Hyperlink"/>
                  <w:sz w:val="22"/>
                </w:rPr>
                <w:t>colin.p@sliit.lk</w:t>
              </w:r>
            </w:hyperlink>
          </w:p>
          <w:p w14:paraId="22C9AF12" w14:textId="77777777" w:rsidR="00F31A60" w:rsidRPr="00F31A60" w:rsidRDefault="00F31A60" w:rsidP="00F31A60"/>
          <w:p w14:paraId="009EBCE5" w14:textId="77777777" w:rsidR="00F31A60" w:rsidRPr="00F31A60" w:rsidRDefault="00F31A60" w:rsidP="00F31A60"/>
          <w:p w14:paraId="26F53002" w14:textId="1AD88FC4" w:rsidR="008831F0" w:rsidRDefault="008831F0" w:rsidP="008831F0">
            <w:pPr>
              <w:pStyle w:val="Heading2"/>
            </w:pPr>
          </w:p>
          <w:p w14:paraId="68FE0DBF" w14:textId="77777777" w:rsidR="00F31A60" w:rsidRPr="00F31A60" w:rsidRDefault="00F31A60" w:rsidP="00F31A60"/>
          <w:p w14:paraId="6C8F8813" w14:textId="3CB85E0B" w:rsidR="00F31A60" w:rsidRPr="00F31A60" w:rsidRDefault="00F31A60" w:rsidP="00F31A60"/>
        </w:tc>
      </w:tr>
    </w:tbl>
    <w:p w14:paraId="0E9E883B" w14:textId="77777777" w:rsidR="008831F0" w:rsidRDefault="008831F0" w:rsidP="001D1C11"/>
    <w:sectPr w:rsidR="008831F0" w:rsidSect="000C45FF">
      <w:head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65A220" w14:textId="77777777" w:rsidR="0090100F" w:rsidRDefault="0090100F" w:rsidP="000C45FF">
      <w:r>
        <w:separator/>
      </w:r>
    </w:p>
  </w:endnote>
  <w:endnote w:type="continuationSeparator" w:id="0">
    <w:p w14:paraId="1582F461" w14:textId="77777777" w:rsidR="0090100F" w:rsidRDefault="0090100F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32215B" w14:textId="77777777" w:rsidR="0090100F" w:rsidRDefault="0090100F" w:rsidP="000C45FF">
      <w:r>
        <w:separator/>
      </w:r>
    </w:p>
  </w:footnote>
  <w:footnote w:type="continuationSeparator" w:id="0">
    <w:p w14:paraId="5470EF6D" w14:textId="77777777" w:rsidR="0090100F" w:rsidRDefault="0090100F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E15081" w14:textId="5AFCFFB9" w:rsidR="000C45FF" w:rsidRDefault="00903513">
    <w:pPr>
      <w:pStyle w:val="Header"/>
    </w:pPr>
    <w:r>
      <w:rPr>
        <w:noProof/>
      </w:rPr>
      <w:drawing>
        <wp:anchor distT="0" distB="0" distL="114300" distR="114300" simplePos="0" relativeHeight="251657216" behindDoc="1" locked="0" layoutInCell="1" allowOverlap="1" wp14:anchorId="62935E6E" wp14:editId="3F78DF6A">
          <wp:simplePos x="0" y="0"/>
          <wp:positionH relativeFrom="page">
            <wp:align>left</wp:align>
          </wp:positionH>
          <wp:positionV relativeFrom="page">
            <wp:posOffset>-25400</wp:posOffset>
          </wp:positionV>
          <wp:extent cx="7259320" cy="18453332"/>
          <wp:effectExtent l="0" t="0" r="0" b="6350"/>
          <wp:wrapNone/>
          <wp:docPr id="941605798" name="Graphic 941605798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59320" cy="184533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117CDB"/>
    <w:multiLevelType w:val="hybridMultilevel"/>
    <w:tmpl w:val="785E0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3175C2"/>
    <w:multiLevelType w:val="hybridMultilevel"/>
    <w:tmpl w:val="042202B8"/>
    <w:lvl w:ilvl="0" w:tplc="272AE984">
      <w:start w:val="1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CF4EA8"/>
    <w:multiLevelType w:val="hybridMultilevel"/>
    <w:tmpl w:val="9D74F4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675CDA"/>
    <w:multiLevelType w:val="hybridMultilevel"/>
    <w:tmpl w:val="B366F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B42150"/>
    <w:multiLevelType w:val="hybridMultilevel"/>
    <w:tmpl w:val="56C05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E829EE"/>
    <w:multiLevelType w:val="hybridMultilevel"/>
    <w:tmpl w:val="D29C34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54170D"/>
    <w:multiLevelType w:val="hybridMultilevel"/>
    <w:tmpl w:val="753AB22E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 w16cid:durableId="725761024">
    <w:abstractNumId w:val="1"/>
  </w:num>
  <w:num w:numId="2" w16cid:durableId="1600290376">
    <w:abstractNumId w:val="5"/>
  </w:num>
  <w:num w:numId="3" w16cid:durableId="657615023">
    <w:abstractNumId w:val="3"/>
  </w:num>
  <w:num w:numId="4" w16cid:durableId="661783500">
    <w:abstractNumId w:val="4"/>
  </w:num>
  <w:num w:numId="5" w16cid:durableId="362873224">
    <w:abstractNumId w:val="6"/>
  </w:num>
  <w:num w:numId="6" w16cid:durableId="221450851">
    <w:abstractNumId w:val="0"/>
  </w:num>
  <w:num w:numId="7" w16cid:durableId="17461503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ocumentProtection w:edit="readOnly" w:enforcement="1" w:cryptProviderType="rsaAES" w:cryptAlgorithmClass="hash" w:cryptAlgorithmType="typeAny" w:cryptAlgorithmSid="14" w:cryptSpinCount="100000" w:hash="j+dNcL8D2a3TixQqhFaxrCPpneaISFaJOb6NDTJA2iGpyepflaX7QNl4DhoVmMJQmKV8um5WTO96Hd1EIsHxQg==" w:salt="bKwuk0NWXqu2TgJbVXENSQ==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00F"/>
    <w:rsid w:val="000149FA"/>
    <w:rsid w:val="00033E88"/>
    <w:rsid w:val="00036450"/>
    <w:rsid w:val="00054FD9"/>
    <w:rsid w:val="000642A9"/>
    <w:rsid w:val="00094499"/>
    <w:rsid w:val="000A24D5"/>
    <w:rsid w:val="000C45FF"/>
    <w:rsid w:val="000E3FD1"/>
    <w:rsid w:val="00101879"/>
    <w:rsid w:val="00112054"/>
    <w:rsid w:val="001317D8"/>
    <w:rsid w:val="001525E1"/>
    <w:rsid w:val="00180329"/>
    <w:rsid w:val="0019001F"/>
    <w:rsid w:val="001A74A5"/>
    <w:rsid w:val="001B2ABD"/>
    <w:rsid w:val="001B5EB8"/>
    <w:rsid w:val="001D1C11"/>
    <w:rsid w:val="001E0391"/>
    <w:rsid w:val="001E1759"/>
    <w:rsid w:val="001F1ECC"/>
    <w:rsid w:val="00221624"/>
    <w:rsid w:val="002400EB"/>
    <w:rsid w:val="00256CF7"/>
    <w:rsid w:val="00281FD5"/>
    <w:rsid w:val="0030481B"/>
    <w:rsid w:val="003156FC"/>
    <w:rsid w:val="003254B5"/>
    <w:rsid w:val="0037121F"/>
    <w:rsid w:val="003910D8"/>
    <w:rsid w:val="003A6B7D"/>
    <w:rsid w:val="003B06CA"/>
    <w:rsid w:val="00401EB8"/>
    <w:rsid w:val="004071FC"/>
    <w:rsid w:val="00445947"/>
    <w:rsid w:val="0045485B"/>
    <w:rsid w:val="00480B28"/>
    <w:rsid w:val="004813B3"/>
    <w:rsid w:val="00496591"/>
    <w:rsid w:val="004C63E4"/>
    <w:rsid w:val="004D2809"/>
    <w:rsid w:val="004D3011"/>
    <w:rsid w:val="005235F3"/>
    <w:rsid w:val="005262AC"/>
    <w:rsid w:val="005405CF"/>
    <w:rsid w:val="005574F8"/>
    <w:rsid w:val="005E39D5"/>
    <w:rsid w:val="00600670"/>
    <w:rsid w:val="0062123A"/>
    <w:rsid w:val="00646E75"/>
    <w:rsid w:val="00670340"/>
    <w:rsid w:val="0067624C"/>
    <w:rsid w:val="006771D0"/>
    <w:rsid w:val="00715FCB"/>
    <w:rsid w:val="00743101"/>
    <w:rsid w:val="00764C9F"/>
    <w:rsid w:val="007775E1"/>
    <w:rsid w:val="007867A0"/>
    <w:rsid w:val="007927F5"/>
    <w:rsid w:val="007A142D"/>
    <w:rsid w:val="007D5A8F"/>
    <w:rsid w:val="007F2103"/>
    <w:rsid w:val="00802CA0"/>
    <w:rsid w:val="00804ABB"/>
    <w:rsid w:val="00825F82"/>
    <w:rsid w:val="00873408"/>
    <w:rsid w:val="00877B8E"/>
    <w:rsid w:val="008831F0"/>
    <w:rsid w:val="00890ADE"/>
    <w:rsid w:val="0090100F"/>
    <w:rsid w:val="00903513"/>
    <w:rsid w:val="009260CD"/>
    <w:rsid w:val="00940A66"/>
    <w:rsid w:val="00952C25"/>
    <w:rsid w:val="00967D64"/>
    <w:rsid w:val="009948ED"/>
    <w:rsid w:val="009F62E9"/>
    <w:rsid w:val="00A2118D"/>
    <w:rsid w:val="00A56913"/>
    <w:rsid w:val="00A75CD5"/>
    <w:rsid w:val="00AD0A50"/>
    <w:rsid w:val="00AD76E2"/>
    <w:rsid w:val="00B20152"/>
    <w:rsid w:val="00B359E4"/>
    <w:rsid w:val="00B54146"/>
    <w:rsid w:val="00B57D98"/>
    <w:rsid w:val="00B70850"/>
    <w:rsid w:val="00C066B6"/>
    <w:rsid w:val="00C36A11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807D2"/>
    <w:rsid w:val="00D8096D"/>
    <w:rsid w:val="00DA1F4D"/>
    <w:rsid w:val="00DD172A"/>
    <w:rsid w:val="00DE1C45"/>
    <w:rsid w:val="00DF5CDE"/>
    <w:rsid w:val="00E25A26"/>
    <w:rsid w:val="00E4381A"/>
    <w:rsid w:val="00E5586F"/>
    <w:rsid w:val="00E55D74"/>
    <w:rsid w:val="00EB15E5"/>
    <w:rsid w:val="00ED63E6"/>
    <w:rsid w:val="00F31A60"/>
    <w:rsid w:val="00F60274"/>
    <w:rsid w:val="00F6222F"/>
    <w:rsid w:val="00F67111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8DD77B"/>
  <w14:defaultImageDpi w14:val="32767"/>
  <w15:chartTrackingRefBased/>
  <w15:docId w15:val="{F8B1CA04-6FB0-4B27-B1FF-B9E11476B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customStyle="1" w:styleId="Default">
    <w:name w:val="Default"/>
    <w:rsid w:val="00967D64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0642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colin.p@sliit.lk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mailto:sriyani.p@sliit.l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.docs.live.net/aa85ea86a2bc50c8/Documents/sasirugoonatilleke@gmail.com" TargetMode="Externa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Roaming\Microsoft\Templates\Bold%20modern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49B0D6440EF48D2BDB1D5800A3D9E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E3A688-EDE7-4D0F-9BFE-66B80D84C8DD}"/>
      </w:docPartPr>
      <w:docPartBody>
        <w:p w:rsidR="00D0467D" w:rsidRDefault="00D0467D" w:rsidP="00D0467D">
          <w:pPr>
            <w:pStyle w:val="A49B0D6440EF48D2BDB1D5800A3D9E6E"/>
          </w:pPr>
          <w:r w:rsidRPr="00036450">
            <w:t>EDUCATION</w:t>
          </w:r>
        </w:p>
      </w:docPartBody>
    </w:docPart>
    <w:docPart>
      <w:docPartPr>
        <w:name w:val="5120A7A5747847D39FB194811C1E71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7062B9-AEDF-4BE0-8179-2D9D068C72BE}"/>
      </w:docPartPr>
      <w:docPartBody>
        <w:p w:rsidR="00D0467D" w:rsidRDefault="00D0467D" w:rsidP="00D0467D">
          <w:pPr>
            <w:pStyle w:val="5120A7A5747847D39FB194811C1E7179"/>
          </w:pPr>
          <w:r w:rsidRPr="004D3011">
            <w:t>PHONE:</w:t>
          </w:r>
        </w:p>
      </w:docPartBody>
    </w:docPart>
    <w:docPart>
      <w:docPartPr>
        <w:name w:val="BC00309483AF44A5A7F33E617A7372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4CE925-CBA1-4B81-8491-D52FF4D81142}"/>
      </w:docPartPr>
      <w:docPartBody>
        <w:p w:rsidR="00D0467D" w:rsidRDefault="00D0467D" w:rsidP="00D0467D">
          <w:pPr>
            <w:pStyle w:val="BC00309483AF44A5A7F33E617A73727E"/>
          </w:pPr>
          <w:r w:rsidRPr="004D3011">
            <w:t>EMAIL: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268"/>
    <w:rsid w:val="00033E88"/>
    <w:rsid w:val="000D2268"/>
    <w:rsid w:val="00101879"/>
    <w:rsid w:val="00825F82"/>
    <w:rsid w:val="00873408"/>
    <w:rsid w:val="00877B8E"/>
    <w:rsid w:val="00890ADE"/>
    <w:rsid w:val="00D0467D"/>
    <w:rsid w:val="00E55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Cs w:val="26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Cs w:val="26"/>
      <w:lang w:eastAsia="ja-JP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D0467D"/>
    <w:rPr>
      <w:color w:val="808080"/>
    </w:rPr>
  </w:style>
  <w:style w:type="paragraph" w:customStyle="1" w:styleId="A49B0D6440EF48D2BDB1D5800A3D9E6E">
    <w:name w:val="A49B0D6440EF48D2BDB1D5800A3D9E6E"/>
    <w:rsid w:val="00D0467D"/>
  </w:style>
  <w:style w:type="paragraph" w:customStyle="1" w:styleId="5120A7A5747847D39FB194811C1E7179">
    <w:name w:val="5120A7A5747847D39FB194811C1E7179"/>
    <w:rsid w:val="00D0467D"/>
  </w:style>
  <w:style w:type="paragraph" w:customStyle="1" w:styleId="BC00309483AF44A5A7F33E617A73727E">
    <w:name w:val="BC00309483AF44A5A7F33E617A73727E"/>
    <w:rsid w:val="00D046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</Template>
  <TotalTime>0</TotalTime>
  <Pages>2</Pages>
  <Words>371</Words>
  <Characters>2121</Characters>
  <Application>Microsoft Office Word</Application>
  <DocSecurity>8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Sasiru</dc:creator>
  <cp:keywords/>
  <dc:description/>
  <cp:lastModifiedBy>Sasiru Goonatilleke</cp:lastModifiedBy>
  <cp:revision>2</cp:revision>
  <cp:lastPrinted>2024-10-04T02:12:00Z</cp:lastPrinted>
  <dcterms:created xsi:type="dcterms:W3CDTF">2024-10-04T02:15:00Z</dcterms:created>
  <dcterms:modified xsi:type="dcterms:W3CDTF">2024-10-04T02:15:00Z</dcterms:modified>
</cp:coreProperties>
</file>